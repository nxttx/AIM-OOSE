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17274638" w:rsidR="00D077E9" w:rsidRDefault="00772458" w:rsidP="00D70D02">
      <w:r>
        <w:rPr>
          <w:noProof/>
          <w:lang w:val="en-US" w:eastAsia="zh-CN"/>
        </w:rPr>
        <w:drawing>
          <wp:anchor distT="0" distB="0" distL="114300" distR="114300" simplePos="0" relativeHeight="251658240" behindDoc="1" locked="0" layoutInCell="1" allowOverlap="1" wp14:anchorId="42597DF7" wp14:editId="7790A1C7">
            <wp:simplePos x="0" y="0"/>
            <wp:positionH relativeFrom="page">
              <wp:align>left</wp:align>
            </wp:positionH>
            <wp:positionV relativeFrom="page">
              <wp:posOffset>-10887</wp:posOffset>
            </wp:positionV>
            <wp:extent cx="7558224" cy="11337875"/>
            <wp:effectExtent l="0" t="0" r="508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8224" cy="1133787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784DA3C9">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42F00"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11767A85">
                      <wp:extent cx="3642360" cy="685800"/>
                      <wp:effectExtent l="0" t="0" r="0" b="0"/>
                      <wp:docPr id="8" name="Tekstvak 8"/>
                      <wp:cNvGraphicFramePr/>
                      <a:graphic xmlns:a="http://schemas.openxmlformats.org/drawingml/2006/main">
                        <a:graphicData uri="http://schemas.microsoft.com/office/word/2010/wordprocessingShape">
                          <wps:wsp>
                            <wps:cNvSpPr txBox="1"/>
                            <wps:spPr>
                              <a:xfrm>
                                <a:off x="0" y="0"/>
                                <a:ext cx="3642360" cy="685800"/>
                              </a:xfrm>
                              <a:prstGeom prst="rect">
                                <a:avLst/>
                              </a:prstGeom>
                              <a:noFill/>
                              <a:ln w="6350">
                                <a:noFill/>
                              </a:ln>
                            </wps:spPr>
                            <wps:txbx>
                              <w:txbxContent>
                                <w:p w14:paraId="674D71D7" w14:textId="24E6D675" w:rsidR="00D077E9" w:rsidRPr="00402F21" w:rsidRDefault="00772458" w:rsidP="00D077E9">
                                  <w:pPr>
                                    <w:pStyle w:val="Titel"/>
                                    <w:spacing w:after="0"/>
                                    <w:rPr>
                                      <w:lang w:val="en-GB"/>
                                    </w:rPr>
                                  </w:pPr>
                                  <w:r>
                                    <w:rPr>
                                      <w:lang w:val="en-GB" w:bidi="nl-NL"/>
                                    </w:rPr>
                                    <w:t>Spotitube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" filled="f" stroked="f" strokeweight=".5pt">
                      <v:textbox>
                        <w:txbxContent>
                          <w:p w14:paraId="674D71D7" w14:textId="24E6D675" w:rsidR="00D077E9" w:rsidRPr="00402F21" w:rsidRDefault="00772458" w:rsidP="00D077E9">
                            <w:pPr>
                              <w:pStyle w:val="Titel"/>
                              <w:spacing w:after="0"/>
                              <w:rPr>
                                <w:lang w:val="en-GB"/>
                              </w:rPr>
                            </w:pPr>
                            <w:r>
                              <w:rPr>
                                <w:lang w:val="en-GB" w:bidi="nl-NL"/>
                              </w:rPr>
                              <w:t>Spotitube</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7F5FCA2B"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14:paraId="6CE36B45" w14:textId="69A1E1B7"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372C54" w:rsidRPr="00372C54">
                  <w:rPr>
                    <w:rStyle w:val="OndertitelChar"/>
                    <w:b/>
                    <w:noProof/>
                    <w:lang w:bidi="nl-NL"/>
                  </w:rPr>
                  <w:t>26 maart</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7777777" w:rsidR="00772458" w:rsidRPr="00772458" w:rsidRDefault="00772458" w:rsidP="00772458">
            <w:pPr>
              <w:rPr>
                <w:noProof/>
              </w:rPr>
            </w:pPr>
            <w:r w:rsidRPr="00772458">
              <w:rPr>
                <w:noProof/>
              </w:rPr>
              <w:t>Versie:</w:t>
            </w:r>
            <w:r w:rsidRPr="00772458">
              <w:rPr>
                <w:noProof/>
              </w:rPr>
              <w:tab/>
              <w:t>1.0 2020/03/06</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3CF5D033"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16C46F43" w14:textId="0C9B616F" w:rsidR="00825073"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7663894" w:history="1">
            <w:r w:rsidR="00825073" w:rsidRPr="008039A5">
              <w:rPr>
                <w:rStyle w:val="Hyperlink"/>
                <w:noProof/>
              </w:rPr>
              <w:t>Inleiding</w:t>
            </w:r>
            <w:r w:rsidR="00825073">
              <w:rPr>
                <w:noProof/>
                <w:webHidden/>
              </w:rPr>
              <w:tab/>
            </w:r>
            <w:r w:rsidR="00825073">
              <w:rPr>
                <w:noProof/>
                <w:webHidden/>
              </w:rPr>
              <w:fldChar w:fldCharType="begin"/>
            </w:r>
            <w:r w:rsidR="00825073">
              <w:rPr>
                <w:noProof/>
                <w:webHidden/>
              </w:rPr>
              <w:instrText xml:space="preserve"> PAGEREF _Toc67663894 \h </w:instrText>
            </w:r>
            <w:r w:rsidR="00825073">
              <w:rPr>
                <w:noProof/>
                <w:webHidden/>
              </w:rPr>
            </w:r>
            <w:r w:rsidR="00825073">
              <w:rPr>
                <w:noProof/>
                <w:webHidden/>
              </w:rPr>
              <w:fldChar w:fldCharType="separate"/>
            </w:r>
            <w:r w:rsidR="00372C54">
              <w:rPr>
                <w:noProof/>
                <w:webHidden/>
              </w:rPr>
              <w:t>3</w:t>
            </w:r>
            <w:r w:rsidR="00825073">
              <w:rPr>
                <w:noProof/>
                <w:webHidden/>
              </w:rPr>
              <w:fldChar w:fldCharType="end"/>
            </w:r>
          </w:hyperlink>
        </w:p>
        <w:p w14:paraId="08ED1863" w14:textId="492D89BE" w:rsidR="00825073" w:rsidRDefault="00825073">
          <w:pPr>
            <w:pStyle w:val="Inhopg2"/>
            <w:tabs>
              <w:tab w:val="right" w:leader="dot" w:pos="10024"/>
            </w:tabs>
            <w:rPr>
              <w:noProof/>
              <w:color w:val="auto"/>
              <w:sz w:val="22"/>
              <w:lang w:val="en-GB" w:eastAsia="en-GB"/>
            </w:rPr>
          </w:pPr>
          <w:hyperlink w:anchor="_Toc67663895" w:history="1">
            <w:r w:rsidRPr="008039A5">
              <w:rPr>
                <w:rStyle w:val="Hyperlink"/>
                <w:noProof/>
              </w:rPr>
              <w:t>Casusbeschrijving</w:t>
            </w:r>
            <w:r>
              <w:rPr>
                <w:noProof/>
                <w:webHidden/>
              </w:rPr>
              <w:tab/>
            </w:r>
            <w:r>
              <w:rPr>
                <w:noProof/>
                <w:webHidden/>
              </w:rPr>
              <w:fldChar w:fldCharType="begin"/>
            </w:r>
            <w:r>
              <w:rPr>
                <w:noProof/>
                <w:webHidden/>
              </w:rPr>
              <w:instrText xml:space="preserve"> PAGEREF _Toc67663895 \h </w:instrText>
            </w:r>
            <w:r>
              <w:rPr>
                <w:noProof/>
                <w:webHidden/>
              </w:rPr>
            </w:r>
            <w:r>
              <w:rPr>
                <w:noProof/>
                <w:webHidden/>
              </w:rPr>
              <w:fldChar w:fldCharType="separate"/>
            </w:r>
            <w:r w:rsidR="00372C54">
              <w:rPr>
                <w:noProof/>
                <w:webHidden/>
              </w:rPr>
              <w:t>3</w:t>
            </w:r>
            <w:r>
              <w:rPr>
                <w:noProof/>
                <w:webHidden/>
              </w:rPr>
              <w:fldChar w:fldCharType="end"/>
            </w:r>
          </w:hyperlink>
        </w:p>
        <w:p w14:paraId="0ACD468A" w14:textId="64D7EFBD" w:rsidR="00825073" w:rsidRDefault="00825073">
          <w:pPr>
            <w:pStyle w:val="Inhopg2"/>
            <w:tabs>
              <w:tab w:val="right" w:leader="dot" w:pos="10024"/>
            </w:tabs>
            <w:rPr>
              <w:noProof/>
              <w:color w:val="auto"/>
              <w:sz w:val="22"/>
              <w:lang w:val="en-GB" w:eastAsia="en-GB"/>
            </w:rPr>
          </w:pPr>
          <w:hyperlink w:anchor="_Toc67663896" w:history="1">
            <w:r w:rsidRPr="008039A5">
              <w:rPr>
                <w:rStyle w:val="Hyperlink"/>
                <w:noProof/>
              </w:rPr>
              <w:t>Domein</w:t>
            </w:r>
            <w:r>
              <w:rPr>
                <w:noProof/>
                <w:webHidden/>
              </w:rPr>
              <w:tab/>
            </w:r>
            <w:r>
              <w:rPr>
                <w:noProof/>
                <w:webHidden/>
              </w:rPr>
              <w:fldChar w:fldCharType="begin"/>
            </w:r>
            <w:r>
              <w:rPr>
                <w:noProof/>
                <w:webHidden/>
              </w:rPr>
              <w:instrText xml:space="preserve"> PAGEREF _Toc67663896 \h </w:instrText>
            </w:r>
            <w:r>
              <w:rPr>
                <w:noProof/>
                <w:webHidden/>
              </w:rPr>
            </w:r>
            <w:r>
              <w:rPr>
                <w:noProof/>
                <w:webHidden/>
              </w:rPr>
              <w:fldChar w:fldCharType="separate"/>
            </w:r>
            <w:r w:rsidR="00372C54">
              <w:rPr>
                <w:noProof/>
                <w:webHidden/>
              </w:rPr>
              <w:t>3</w:t>
            </w:r>
            <w:r>
              <w:rPr>
                <w:noProof/>
                <w:webHidden/>
              </w:rPr>
              <w:fldChar w:fldCharType="end"/>
            </w:r>
          </w:hyperlink>
        </w:p>
        <w:p w14:paraId="0017D4EF" w14:textId="0526A34A" w:rsidR="00825073" w:rsidRDefault="00825073">
          <w:pPr>
            <w:pStyle w:val="Inhopg1"/>
            <w:tabs>
              <w:tab w:val="right" w:leader="dot" w:pos="10024"/>
            </w:tabs>
            <w:rPr>
              <w:noProof/>
              <w:color w:val="auto"/>
              <w:sz w:val="22"/>
              <w:lang w:val="en-GB" w:eastAsia="en-GB"/>
            </w:rPr>
          </w:pPr>
          <w:hyperlink w:anchor="_Toc67663897" w:history="1">
            <w:r w:rsidRPr="008039A5">
              <w:rPr>
                <w:rStyle w:val="Hyperlink"/>
                <w:noProof/>
              </w:rPr>
              <w:t>1. Package structuur</w:t>
            </w:r>
            <w:r>
              <w:rPr>
                <w:noProof/>
                <w:webHidden/>
              </w:rPr>
              <w:tab/>
            </w:r>
            <w:r>
              <w:rPr>
                <w:noProof/>
                <w:webHidden/>
              </w:rPr>
              <w:fldChar w:fldCharType="begin"/>
            </w:r>
            <w:r>
              <w:rPr>
                <w:noProof/>
                <w:webHidden/>
              </w:rPr>
              <w:instrText xml:space="preserve"> PAGEREF _Toc67663897 \h </w:instrText>
            </w:r>
            <w:r>
              <w:rPr>
                <w:noProof/>
                <w:webHidden/>
              </w:rPr>
            </w:r>
            <w:r>
              <w:rPr>
                <w:noProof/>
                <w:webHidden/>
              </w:rPr>
              <w:fldChar w:fldCharType="separate"/>
            </w:r>
            <w:r w:rsidR="00372C54">
              <w:rPr>
                <w:noProof/>
                <w:webHidden/>
              </w:rPr>
              <w:t>5</w:t>
            </w:r>
            <w:r>
              <w:rPr>
                <w:noProof/>
                <w:webHidden/>
              </w:rPr>
              <w:fldChar w:fldCharType="end"/>
            </w:r>
          </w:hyperlink>
        </w:p>
        <w:p w14:paraId="2D507C2A" w14:textId="28F4FD45" w:rsidR="00825073" w:rsidRDefault="00825073">
          <w:pPr>
            <w:pStyle w:val="Inhopg1"/>
            <w:tabs>
              <w:tab w:val="right" w:leader="dot" w:pos="10024"/>
            </w:tabs>
            <w:rPr>
              <w:noProof/>
              <w:color w:val="auto"/>
              <w:sz w:val="22"/>
              <w:lang w:val="en-GB" w:eastAsia="en-GB"/>
            </w:rPr>
          </w:pPr>
          <w:hyperlink w:anchor="_Toc67663898" w:history="1">
            <w:r w:rsidRPr="008039A5">
              <w:rPr>
                <w:rStyle w:val="Hyperlink"/>
                <w:noProof/>
              </w:rPr>
              <w:t>2. Deployment omgeving</w:t>
            </w:r>
            <w:r>
              <w:rPr>
                <w:noProof/>
                <w:webHidden/>
              </w:rPr>
              <w:tab/>
            </w:r>
            <w:r>
              <w:rPr>
                <w:noProof/>
                <w:webHidden/>
              </w:rPr>
              <w:fldChar w:fldCharType="begin"/>
            </w:r>
            <w:r>
              <w:rPr>
                <w:noProof/>
                <w:webHidden/>
              </w:rPr>
              <w:instrText xml:space="preserve"> PAGEREF _Toc67663898 \h </w:instrText>
            </w:r>
            <w:r>
              <w:rPr>
                <w:noProof/>
                <w:webHidden/>
              </w:rPr>
            </w:r>
            <w:r>
              <w:rPr>
                <w:noProof/>
                <w:webHidden/>
              </w:rPr>
              <w:fldChar w:fldCharType="separate"/>
            </w:r>
            <w:r w:rsidR="00372C54">
              <w:rPr>
                <w:noProof/>
                <w:webHidden/>
              </w:rPr>
              <w:t>6</w:t>
            </w:r>
            <w:r>
              <w:rPr>
                <w:noProof/>
                <w:webHidden/>
              </w:rPr>
              <w:fldChar w:fldCharType="end"/>
            </w:r>
          </w:hyperlink>
        </w:p>
        <w:p w14:paraId="03B8189A" w14:textId="29C39A4A" w:rsidR="00825073" w:rsidRDefault="00825073">
          <w:pPr>
            <w:pStyle w:val="Inhopg1"/>
            <w:tabs>
              <w:tab w:val="right" w:leader="dot" w:pos="10024"/>
            </w:tabs>
            <w:rPr>
              <w:noProof/>
              <w:color w:val="auto"/>
              <w:sz w:val="22"/>
              <w:lang w:val="en-GB" w:eastAsia="en-GB"/>
            </w:rPr>
          </w:pPr>
          <w:hyperlink w:anchor="_Toc67663899" w:history="1">
            <w:r w:rsidRPr="008039A5">
              <w:rPr>
                <w:rStyle w:val="Hyperlink"/>
                <w:noProof/>
              </w:rPr>
              <w:t>3. Afwegingen</w:t>
            </w:r>
            <w:r>
              <w:rPr>
                <w:noProof/>
                <w:webHidden/>
              </w:rPr>
              <w:tab/>
            </w:r>
            <w:r>
              <w:rPr>
                <w:noProof/>
                <w:webHidden/>
              </w:rPr>
              <w:fldChar w:fldCharType="begin"/>
            </w:r>
            <w:r>
              <w:rPr>
                <w:noProof/>
                <w:webHidden/>
              </w:rPr>
              <w:instrText xml:space="preserve"> PAGEREF _Toc67663899 \h </w:instrText>
            </w:r>
            <w:r>
              <w:rPr>
                <w:noProof/>
                <w:webHidden/>
              </w:rPr>
            </w:r>
            <w:r>
              <w:rPr>
                <w:noProof/>
                <w:webHidden/>
              </w:rPr>
              <w:fldChar w:fldCharType="separate"/>
            </w:r>
            <w:r w:rsidR="00372C54">
              <w:rPr>
                <w:noProof/>
                <w:webHidden/>
              </w:rPr>
              <w:t>7</w:t>
            </w:r>
            <w:r>
              <w:rPr>
                <w:noProof/>
                <w:webHidden/>
              </w:rPr>
              <w:fldChar w:fldCharType="end"/>
            </w:r>
          </w:hyperlink>
        </w:p>
        <w:p w14:paraId="489475AE" w14:textId="15C152EC" w:rsidR="00825073" w:rsidRDefault="00825073">
          <w:pPr>
            <w:pStyle w:val="Inhopg2"/>
            <w:tabs>
              <w:tab w:val="right" w:leader="dot" w:pos="10024"/>
            </w:tabs>
            <w:rPr>
              <w:noProof/>
              <w:color w:val="auto"/>
              <w:sz w:val="22"/>
              <w:lang w:val="en-GB" w:eastAsia="en-GB"/>
            </w:rPr>
          </w:pPr>
          <w:hyperlink w:anchor="_Toc67663900" w:history="1">
            <w:r w:rsidRPr="008039A5">
              <w:rPr>
                <w:rStyle w:val="Hyperlink"/>
                <w:noProof/>
              </w:rPr>
              <w:t>3.1 Gebruik van Filters</w:t>
            </w:r>
            <w:r>
              <w:rPr>
                <w:noProof/>
                <w:webHidden/>
              </w:rPr>
              <w:tab/>
            </w:r>
            <w:r>
              <w:rPr>
                <w:noProof/>
                <w:webHidden/>
              </w:rPr>
              <w:fldChar w:fldCharType="begin"/>
            </w:r>
            <w:r>
              <w:rPr>
                <w:noProof/>
                <w:webHidden/>
              </w:rPr>
              <w:instrText xml:space="preserve"> PAGEREF _Toc67663900 \h </w:instrText>
            </w:r>
            <w:r>
              <w:rPr>
                <w:noProof/>
                <w:webHidden/>
              </w:rPr>
            </w:r>
            <w:r>
              <w:rPr>
                <w:noProof/>
                <w:webHidden/>
              </w:rPr>
              <w:fldChar w:fldCharType="separate"/>
            </w:r>
            <w:r w:rsidR="00372C54">
              <w:rPr>
                <w:noProof/>
                <w:webHidden/>
              </w:rPr>
              <w:t>7</w:t>
            </w:r>
            <w:r>
              <w:rPr>
                <w:noProof/>
                <w:webHidden/>
              </w:rPr>
              <w:fldChar w:fldCharType="end"/>
            </w:r>
          </w:hyperlink>
        </w:p>
        <w:p w14:paraId="027374B9" w14:textId="1BB7A908" w:rsidR="00825073" w:rsidRDefault="00825073">
          <w:pPr>
            <w:pStyle w:val="Inhopg2"/>
            <w:tabs>
              <w:tab w:val="right" w:leader="dot" w:pos="10024"/>
            </w:tabs>
            <w:rPr>
              <w:noProof/>
              <w:color w:val="auto"/>
              <w:sz w:val="22"/>
              <w:lang w:val="en-GB" w:eastAsia="en-GB"/>
            </w:rPr>
          </w:pPr>
          <w:hyperlink w:anchor="_Toc67663901" w:history="1">
            <w:r w:rsidRPr="008039A5">
              <w:rPr>
                <w:rStyle w:val="Hyperlink"/>
                <w:noProof/>
                <w:lang w:val="en-GB"/>
              </w:rPr>
              <w:t>3.2 Exception mappers</w:t>
            </w:r>
            <w:r>
              <w:rPr>
                <w:noProof/>
                <w:webHidden/>
              </w:rPr>
              <w:tab/>
            </w:r>
            <w:r>
              <w:rPr>
                <w:noProof/>
                <w:webHidden/>
              </w:rPr>
              <w:fldChar w:fldCharType="begin"/>
            </w:r>
            <w:r>
              <w:rPr>
                <w:noProof/>
                <w:webHidden/>
              </w:rPr>
              <w:instrText xml:space="preserve"> PAGEREF _Toc67663901 \h </w:instrText>
            </w:r>
            <w:r>
              <w:rPr>
                <w:noProof/>
                <w:webHidden/>
              </w:rPr>
            </w:r>
            <w:r>
              <w:rPr>
                <w:noProof/>
                <w:webHidden/>
              </w:rPr>
              <w:fldChar w:fldCharType="separate"/>
            </w:r>
            <w:r w:rsidR="00372C54">
              <w:rPr>
                <w:noProof/>
                <w:webHidden/>
              </w:rPr>
              <w:t>7</w:t>
            </w:r>
            <w:r>
              <w:rPr>
                <w:noProof/>
                <w:webHidden/>
              </w:rPr>
              <w:fldChar w:fldCharType="end"/>
            </w:r>
          </w:hyperlink>
        </w:p>
        <w:p w14:paraId="22518EE3" w14:textId="7310AB94" w:rsidR="00825073" w:rsidRDefault="00825073">
          <w:pPr>
            <w:pStyle w:val="Inhopg2"/>
            <w:tabs>
              <w:tab w:val="right" w:leader="dot" w:pos="10024"/>
            </w:tabs>
            <w:rPr>
              <w:noProof/>
              <w:color w:val="auto"/>
              <w:sz w:val="22"/>
              <w:lang w:val="en-GB" w:eastAsia="en-GB"/>
            </w:rPr>
          </w:pPr>
          <w:hyperlink w:anchor="_Toc67663902" w:history="1">
            <w:r w:rsidRPr="008039A5">
              <w:rPr>
                <w:rStyle w:val="Hyperlink"/>
                <w:noProof/>
              </w:rPr>
              <w:t>3.3 Algemene flow van een http request</w:t>
            </w:r>
            <w:r>
              <w:rPr>
                <w:noProof/>
                <w:webHidden/>
              </w:rPr>
              <w:tab/>
            </w:r>
            <w:r>
              <w:rPr>
                <w:noProof/>
                <w:webHidden/>
              </w:rPr>
              <w:fldChar w:fldCharType="begin"/>
            </w:r>
            <w:r>
              <w:rPr>
                <w:noProof/>
                <w:webHidden/>
              </w:rPr>
              <w:instrText xml:space="preserve"> PAGEREF _Toc67663902 \h </w:instrText>
            </w:r>
            <w:r>
              <w:rPr>
                <w:noProof/>
                <w:webHidden/>
              </w:rPr>
            </w:r>
            <w:r>
              <w:rPr>
                <w:noProof/>
                <w:webHidden/>
              </w:rPr>
              <w:fldChar w:fldCharType="separate"/>
            </w:r>
            <w:r w:rsidR="00372C54">
              <w:rPr>
                <w:noProof/>
                <w:webHidden/>
              </w:rPr>
              <w:t>8</w:t>
            </w:r>
            <w:r>
              <w:rPr>
                <w:noProof/>
                <w:webHidden/>
              </w:rPr>
              <w:fldChar w:fldCharType="end"/>
            </w:r>
          </w:hyperlink>
        </w:p>
        <w:p w14:paraId="2DE35E5B" w14:textId="69DD24C5" w:rsidR="00825073" w:rsidRDefault="00825073">
          <w:pPr>
            <w:pStyle w:val="Inhopg2"/>
            <w:tabs>
              <w:tab w:val="right" w:leader="dot" w:pos="10024"/>
            </w:tabs>
            <w:rPr>
              <w:noProof/>
              <w:color w:val="auto"/>
              <w:sz w:val="22"/>
              <w:lang w:val="en-GB" w:eastAsia="en-GB"/>
            </w:rPr>
          </w:pPr>
          <w:hyperlink w:anchor="_Toc67663903" w:history="1">
            <w:r w:rsidRPr="008039A5">
              <w:rPr>
                <w:rStyle w:val="Hyperlink"/>
                <w:noProof/>
                <w:lang w:val="en-GB"/>
              </w:rPr>
              <w:t>3.4 Integratie testen</w:t>
            </w:r>
            <w:r>
              <w:rPr>
                <w:noProof/>
                <w:webHidden/>
              </w:rPr>
              <w:tab/>
            </w:r>
            <w:r>
              <w:rPr>
                <w:noProof/>
                <w:webHidden/>
              </w:rPr>
              <w:fldChar w:fldCharType="begin"/>
            </w:r>
            <w:r>
              <w:rPr>
                <w:noProof/>
                <w:webHidden/>
              </w:rPr>
              <w:instrText xml:space="preserve"> PAGEREF _Toc67663903 \h </w:instrText>
            </w:r>
            <w:r>
              <w:rPr>
                <w:noProof/>
                <w:webHidden/>
              </w:rPr>
            </w:r>
            <w:r>
              <w:rPr>
                <w:noProof/>
                <w:webHidden/>
              </w:rPr>
              <w:fldChar w:fldCharType="separate"/>
            </w:r>
            <w:r w:rsidR="00372C54">
              <w:rPr>
                <w:noProof/>
                <w:webHidden/>
              </w:rPr>
              <w:t>8</w:t>
            </w:r>
            <w:r>
              <w:rPr>
                <w:noProof/>
                <w:webHidden/>
              </w:rPr>
              <w:fldChar w:fldCharType="end"/>
            </w:r>
          </w:hyperlink>
        </w:p>
        <w:p w14:paraId="06A782E8" w14:textId="070E9210" w:rsidR="00825073" w:rsidRDefault="00825073">
          <w:pPr>
            <w:pStyle w:val="Inhopg1"/>
            <w:tabs>
              <w:tab w:val="right" w:leader="dot" w:pos="10024"/>
            </w:tabs>
            <w:rPr>
              <w:noProof/>
              <w:color w:val="auto"/>
              <w:sz w:val="22"/>
              <w:lang w:val="en-GB" w:eastAsia="en-GB"/>
            </w:rPr>
          </w:pPr>
          <w:hyperlink w:anchor="_Toc67663904" w:history="1">
            <w:r w:rsidRPr="008039A5">
              <w:rPr>
                <w:rStyle w:val="Hyperlink"/>
                <w:noProof/>
              </w:rPr>
              <w:t>Bibliografie</w:t>
            </w:r>
            <w:r>
              <w:rPr>
                <w:noProof/>
                <w:webHidden/>
              </w:rPr>
              <w:tab/>
            </w:r>
            <w:r>
              <w:rPr>
                <w:noProof/>
                <w:webHidden/>
              </w:rPr>
              <w:fldChar w:fldCharType="begin"/>
            </w:r>
            <w:r>
              <w:rPr>
                <w:noProof/>
                <w:webHidden/>
              </w:rPr>
              <w:instrText xml:space="preserve"> PAGEREF _Toc67663904 \h </w:instrText>
            </w:r>
            <w:r>
              <w:rPr>
                <w:noProof/>
                <w:webHidden/>
              </w:rPr>
            </w:r>
            <w:r>
              <w:rPr>
                <w:noProof/>
                <w:webHidden/>
              </w:rPr>
              <w:fldChar w:fldCharType="separate"/>
            </w:r>
            <w:r w:rsidR="00372C54">
              <w:rPr>
                <w:noProof/>
                <w:webHidden/>
              </w:rPr>
              <w:t>10</w:t>
            </w:r>
            <w:r>
              <w:rPr>
                <w:noProof/>
                <w:webHidden/>
              </w:rPr>
              <w:fldChar w:fldCharType="end"/>
            </w:r>
          </w:hyperlink>
        </w:p>
        <w:p w14:paraId="6355BA72" w14:textId="667F0B52" w:rsidR="00825073" w:rsidRDefault="00825073">
          <w:pPr>
            <w:pStyle w:val="Inhopg1"/>
            <w:tabs>
              <w:tab w:val="right" w:leader="dot" w:pos="10024"/>
            </w:tabs>
            <w:rPr>
              <w:noProof/>
              <w:color w:val="auto"/>
              <w:sz w:val="22"/>
              <w:lang w:val="en-GB" w:eastAsia="en-GB"/>
            </w:rPr>
          </w:pPr>
          <w:hyperlink w:anchor="_Toc67663905" w:history="1">
            <w:r w:rsidRPr="008039A5">
              <w:rPr>
                <w:rStyle w:val="Hyperlink"/>
                <w:noProof/>
              </w:rPr>
              <w:t>Gebruikte figuren</w:t>
            </w:r>
            <w:r>
              <w:rPr>
                <w:noProof/>
                <w:webHidden/>
              </w:rPr>
              <w:tab/>
            </w:r>
            <w:r>
              <w:rPr>
                <w:noProof/>
                <w:webHidden/>
              </w:rPr>
              <w:fldChar w:fldCharType="begin"/>
            </w:r>
            <w:r>
              <w:rPr>
                <w:noProof/>
                <w:webHidden/>
              </w:rPr>
              <w:instrText xml:space="preserve"> PAGEREF _Toc67663905 \h </w:instrText>
            </w:r>
            <w:r>
              <w:rPr>
                <w:noProof/>
                <w:webHidden/>
              </w:rPr>
            </w:r>
            <w:r>
              <w:rPr>
                <w:noProof/>
                <w:webHidden/>
              </w:rPr>
              <w:fldChar w:fldCharType="separate"/>
            </w:r>
            <w:r w:rsidR="00372C54">
              <w:rPr>
                <w:noProof/>
                <w:webHidden/>
              </w:rPr>
              <w:t>10</w:t>
            </w:r>
            <w:r>
              <w:rPr>
                <w:noProof/>
                <w:webHidden/>
              </w:rPr>
              <w:fldChar w:fldCharType="end"/>
            </w:r>
          </w:hyperlink>
        </w:p>
        <w:p w14:paraId="473B689D" w14:textId="6ADEA225" w:rsidR="009E4D93" w:rsidRDefault="009E4D93">
          <w:r>
            <w:rPr>
              <w:bCs/>
            </w:rPr>
            <w:fldChar w:fldCharType="end"/>
          </w:r>
        </w:p>
      </w:sdtContent>
    </w:sdt>
    <w:p w14:paraId="0797EE59" w14:textId="69622EE7" w:rsidR="00772458" w:rsidRDefault="00772458">
      <w:pPr>
        <w:spacing w:after="200"/>
      </w:pPr>
      <w:r>
        <w:br w:type="page"/>
      </w:r>
    </w:p>
    <w:p w14:paraId="4AE09A9E" w14:textId="77777777" w:rsidR="00772458" w:rsidRPr="00D22443" w:rsidRDefault="00772458" w:rsidP="00772458">
      <w:pPr>
        <w:pStyle w:val="Kop1"/>
      </w:pPr>
      <w:bookmarkStart w:id="0" w:name="_Toc67663894"/>
      <w:r w:rsidRPr="00D22443">
        <w:lastRenderedPageBreak/>
        <w:t>Inleiding</w:t>
      </w:r>
      <w:bookmarkEnd w:id="0"/>
    </w:p>
    <w:p w14:paraId="771CD4BF" w14:textId="77777777" w:rsidR="00671D37" w:rsidRDefault="00671D37" w:rsidP="00772458">
      <w:r>
        <w:t xml:space="preserve">Spotitube is een opdracht van het van DEA in semester OOSE. De bedoeling van de opdracht is om met de vergaarde kennis van de lessen van het vak een </w:t>
      </w:r>
      <w:r>
        <w:t>JAX-RS</w:t>
      </w:r>
      <w:r>
        <w:t xml:space="preserve"> javaEE webserver te bouwen. Dit is in thema van een casus. In dit document wordt de struktuur van de applicatie die gebouwd is beschreven en de keuzes die gemaakt zijn tijdens het bouwen van de webserver.</w:t>
      </w:r>
    </w:p>
    <w:p w14:paraId="1E6D8759" w14:textId="77777777" w:rsidR="00671D37" w:rsidRDefault="00671D37" w:rsidP="00772458"/>
    <w:p w14:paraId="05251B72" w14:textId="153C7D4B" w:rsidR="00671D37" w:rsidRDefault="00671D37" w:rsidP="00671D37">
      <w:pPr>
        <w:pStyle w:val="Kop2"/>
      </w:pPr>
      <w:bookmarkStart w:id="1" w:name="_Toc67663895"/>
      <w:r>
        <w:t>Casusbeschrijving</w:t>
      </w:r>
      <w:bookmarkEnd w:id="1"/>
    </w:p>
    <w:p w14:paraId="7C10568E" w14:textId="570C4392" w:rsidR="00671D37" w:rsidRDefault="00671D37" w:rsidP="00671D37">
      <w:r>
        <w:t xml:space="preserve">Spotify en Youtube hebben de handen ineengeslagen en werken gezamenlijk aan een app (Spotitube) waarmee een klant een overzicht kan krijgen van afspeellijsten met daarin audio- en videostreams. Ze willen eerst een deel van de back-end ontwikkelen en deze testen via een bestaande webapplicatie alvorens over te gaan tot de ontwikkeling van de app. </w:t>
      </w:r>
      <w:sdt>
        <w:sdtPr>
          <w:id w:val="-1795275678"/>
          <w:citation/>
        </w:sdtPr>
        <w:sdtContent>
          <w:r>
            <w:fldChar w:fldCharType="begin"/>
          </w:r>
          <w:r w:rsidRPr="00671D37">
            <w:instrText xml:space="preserve">CITATION HAN20 \l 2057 </w:instrText>
          </w:r>
          <w:r>
            <w:fldChar w:fldCharType="separate"/>
          </w:r>
          <w:r w:rsidRPr="00671D37">
            <w:rPr>
              <w:noProof/>
            </w:rPr>
            <w:t xml:space="preserve"> </w:t>
          </w:r>
          <w:r w:rsidRPr="00671D37">
            <w:rPr>
              <w:noProof/>
              <w:lang w:val="en-GB"/>
            </w:rPr>
            <w:t>(HAN - AIM - OOSE - DEA, 2020)</w:t>
          </w:r>
          <w:r>
            <w:fldChar w:fldCharType="end"/>
          </w:r>
        </w:sdtContent>
      </w:sdt>
    </w:p>
    <w:p w14:paraId="30A27AE3" w14:textId="77777777" w:rsidR="00671D37" w:rsidRDefault="00671D37" w:rsidP="00671D37"/>
    <w:p w14:paraId="4C9385E2" w14:textId="77777777" w:rsidR="004B3111" w:rsidRDefault="00671D37" w:rsidP="00671D37">
      <w:r>
        <w:t>Een Playlist heeft een naam en een eigenaar, een eigenaar heeft een gebruikersnaam en wachtwoord. Er kunnen 2 soorten tracks in een playlist worden opgeslagen namelijk liedjes (song) en filmpjes (video). Een track heeft een performer, titel, url en afspeelduur. Een song heeft naast alle eigenschappen van een track een album, een video heeft naast alle eigenschappen van een track een publicatiedatum en een beschrijving. Elke track kan offline of online beschikbaar zijn in een specifieke playlist. De applicatie moet meerdere verschillende relationele databases ondersteunen. Het wisselen van database moet mogelijk zijn zonder de applicatie opnieuw te moeten compileren.</w:t>
      </w:r>
      <w:sdt>
        <w:sdtPr>
          <w:id w:val="-1072432138"/>
          <w:citation/>
        </w:sdtPr>
        <w:sdtContent>
          <w:r>
            <w:fldChar w:fldCharType="begin"/>
          </w:r>
          <w:r w:rsidRPr="00372C54">
            <w:instrText xml:space="preserve">CITATION HAN20 \l 2057 </w:instrText>
          </w:r>
          <w:r>
            <w:fldChar w:fldCharType="separate"/>
          </w:r>
          <w:r w:rsidRPr="00B23715">
            <w:rPr>
              <w:noProof/>
            </w:rPr>
            <w:t xml:space="preserve"> (HAN - AIM - OOSE - DEA, 2020)</w:t>
          </w:r>
          <w:r>
            <w:fldChar w:fldCharType="end"/>
          </w:r>
        </w:sdtContent>
      </w:sdt>
    </w:p>
    <w:p w14:paraId="31CD2F64" w14:textId="77777777" w:rsidR="004B3111" w:rsidRDefault="004B3111" w:rsidP="00671D37"/>
    <w:p w14:paraId="36FA6FA2" w14:textId="77777777" w:rsidR="004B3111" w:rsidRDefault="004B3111" w:rsidP="004B3111">
      <w:pPr>
        <w:pStyle w:val="Kop2"/>
      </w:pPr>
      <w:bookmarkStart w:id="2" w:name="_Toc67663896"/>
      <w:r>
        <w:t>Domein</w:t>
      </w:r>
      <w:bookmarkEnd w:id="2"/>
      <w:r>
        <w:t xml:space="preserve"> </w:t>
      </w:r>
    </w:p>
    <w:p w14:paraId="6ECE9233" w14:textId="77777777" w:rsidR="004B3111" w:rsidRDefault="004B3111" w:rsidP="004B3111">
      <w:r>
        <w:t>Om het domein gemakkelijker te maken om te begrijpen is er een domeinmodel uitgewerkt van de casus. Zie figuur 1.</w:t>
      </w:r>
    </w:p>
    <w:p w14:paraId="3BC1A161" w14:textId="77777777" w:rsidR="004B3111" w:rsidRDefault="004B3111" w:rsidP="004B3111">
      <w:pPr>
        <w:keepNext/>
      </w:pPr>
      <w:r>
        <w:rPr>
          <w:noProof/>
        </w:rPr>
        <w:lastRenderedPageBreak/>
        <w:drawing>
          <wp:inline distT="0" distB="0" distL="0" distR="0" wp14:anchorId="1712A894" wp14:editId="6BA2057C">
            <wp:extent cx="4936332" cy="3253995"/>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761" cy="3276691"/>
                    </a:xfrm>
                    <a:prstGeom prst="rect">
                      <a:avLst/>
                    </a:prstGeom>
                    <a:noFill/>
                    <a:ln>
                      <a:noFill/>
                    </a:ln>
                  </pic:spPr>
                </pic:pic>
              </a:graphicData>
            </a:graphic>
          </wp:inline>
        </w:drawing>
      </w:r>
    </w:p>
    <w:p w14:paraId="0E58EC98" w14:textId="3941B165" w:rsidR="004B3111" w:rsidRDefault="004B3111" w:rsidP="004B3111">
      <w:pPr>
        <w:pStyle w:val="Bijschrift"/>
      </w:pPr>
      <w:bookmarkStart w:id="3" w:name="_Toc67663884"/>
      <w:r>
        <w:t xml:space="preserve">Figuur </w:t>
      </w:r>
      <w:r>
        <w:fldChar w:fldCharType="begin"/>
      </w:r>
      <w:r>
        <w:instrText xml:space="preserve"> SEQ Figuur \* ARABIC </w:instrText>
      </w:r>
      <w:r>
        <w:fldChar w:fldCharType="separate"/>
      </w:r>
      <w:r w:rsidR="00372C54">
        <w:rPr>
          <w:noProof/>
        </w:rPr>
        <w:t>1</w:t>
      </w:r>
      <w:r>
        <w:fldChar w:fldCharType="end"/>
      </w:r>
      <w:r>
        <w:t>; Domeinmodel voor spotitube</w:t>
      </w:r>
      <w:bookmarkEnd w:id="3"/>
    </w:p>
    <w:p w14:paraId="67361665" w14:textId="64C6DAB8" w:rsidR="00772458" w:rsidRPr="00671D37" w:rsidRDefault="00772458" w:rsidP="004B3111">
      <w:r w:rsidRPr="00B23715">
        <w:br w:type="page"/>
      </w:r>
    </w:p>
    <w:p w14:paraId="382049B3" w14:textId="3AA47FBA" w:rsidR="00772458" w:rsidRDefault="00B23715" w:rsidP="00B23715">
      <w:pPr>
        <w:pStyle w:val="Kop1"/>
        <w:keepLines/>
        <w:spacing w:after="0" w:line="259" w:lineRule="auto"/>
      </w:pPr>
      <w:bookmarkStart w:id="4" w:name="_Toc67663897"/>
      <w:r>
        <w:lastRenderedPageBreak/>
        <w:t xml:space="preserve">1. </w:t>
      </w:r>
      <w:r w:rsidR="00772458" w:rsidRPr="00D22443">
        <w:t>Package structuur</w:t>
      </w:r>
      <w:bookmarkEnd w:id="4"/>
      <w:r w:rsidR="00772458" w:rsidRPr="00D22443">
        <w:t xml:space="preserve"> </w:t>
      </w:r>
    </w:p>
    <w:p w14:paraId="0CA369D8" w14:textId="5BC4156C" w:rsidR="003B1545" w:rsidRDefault="003B1545" w:rsidP="00772458">
      <w:r>
        <w:t xml:space="preserve">Van de applicatie is een package diagram gemaakt om zo de verschillende componenten met elkaar te kunnen koppelen. In figuur </w:t>
      </w:r>
      <w:r w:rsidR="004B3111">
        <w:t>2</w:t>
      </w:r>
      <w:r>
        <w:t xml:space="preserve"> zie je goed dat dat nld.spotitube.service gebruik maakt van alle packages. Dit komt doordat de service package de plek is waar de http requests binnen komen en deze worden verwerkt en terug worden gestuurd. Daardoor moet deze package weet hebben van andere packages.</w:t>
      </w:r>
    </w:p>
    <w:p w14:paraId="13B7AA47" w14:textId="77777777" w:rsidR="003B1545" w:rsidRDefault="003B1545" w:rsidP="00772458"/>
    <w:p w14:paraId="2EAD2AF3" w14:textId="77777777" w:rsidR="003B1545" w:rsidRDefault="003B1545" w:rsidP="003B1545">
      <w:pPr>
        <w:keepNext/>
      </w:pPr>
      <w:r>
        <w:rPr>
          <w:noProof/>
        </w:rPr>
        <w:drawing>
          <wp:inline distT="0" distB="0" distL="0" distR="0" wp14:anchorId="355FFCB7" wp14:editId="40EBDFB7">
            <wp:extent cx="5635296" cy="2664943"/>
            <wp:effectExtent l="0" t="0" r="381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35296" cy="2664943"/>
                    </a:xfrm>
                    <a:prstGeom prst="rect">
                      <a:avLst/>
                    </a:prstGeom>
                    <a:noFill/>
                    <a:ln>
                      <a:noFill/>
                    </a:ln>
                  </pic:spPr>
                </pic:pic>
              </a:graphicData>
            </a:graphic>
          </wp:inline>
        </w:drawing>
      </w:r>
    </w:p>
    <w:p w14:paraId="44556885" w14:textId="4F2B0271" w:rsidR="003B1545" w:rsidRDefault="003B1545" w:rsidP="003B1545">
      <w:pPr>
        <w:pStyle w:val="Bijschrift"/>
      </w:pPr>
      <w:bookmarkStart w:id="5" w:name="_Toc67663885"/>
      <w:r>
        <w:t xml:space="preserve">Figuur </w:t>
      </w:r>
      <w:r>
        <w:fldChar w:fldCharType="begin"/>
      </w:r>
      <w:r>
        <w:instrText xml:space="preserve"> SEQ Figuur \* ARABIC </w:instrText>
      </w:r>
      <w:r>
        <w:fldChar w:fldCharType="separate"/>
      </w:r>
      <w:r w:rsidR="00372C54">
        <w:rPr>
          <w:noProof/>
        </w:rPr>
        <w:t>2</w:t>
      </w:r>
      <w:r>
        <w:fldChar w:fldCharType="end"/>
      </w:r>
      <w:r>
        <w:t>; Package diagram van Spotitube</w:t>
      </w:r>
      <w:bookmarkEnd w:id="5"/>
    </w:p>
    <w:p w14:paraId="49B81E9C" w14:textId="31C61ABB" w:rsidR="00772458" w:rsidRDefault="003B1545" w:rsidP="00772458">
      <w:r>
        <w:t xml:space="preserve">Echter kan je in figuur </w:t>
      </w:r>
      <w:r w:rsidR="004B3111">
        <w:t>2</w:t>
      </w:r>
      <w:r>
        <w:t xml:space="preserve">ook goed zien dat nld.spotitube.dao alleen weet heeft van de packages domain en exceptions. En niet van de service package. </w:t>
      </w:r>
      <w:r w:rsidR="00FC47B2">
        <w:t>Dit</w:t>
      </w:r>
      <w:r w:rsidR="00002467">
        <w:t xml:space="preserve"> toont actief een m</w:t>
      </w:r>
      <w:r w:rsidR="00002467" w:rsidRPr="00002467">
        <w:t>ultitierarchitectuur</w:t>
      </w:r>
      <w:r w:rsidR="00002467">
        <w:t xml:space="preserve">(ook wel een layered architecture) aan. Http -&gt; Service -&gt; domain -&gt; dao (zie hoofdstuk ‘2. </w:t>
      </w:r>
      <w:r w:rsidR="00002467" w:rsidRPr="00002467">
        <w:t>Deployment omgeving</w:t>
      </w:r>
      <w:r w:rsidR="00002467">
        <w:t xml:space="preserve">’ voor meer informatie). Waarbij in dit geval de domain package gebruikt wordt als communicatie objecten tussen de dao en service package. </w:t>
      </w:r>
      <w:r w:rsidR="00772458">
        <w:br w:type="page"/>
      </w:r>
    </w:p>
    <w:p w14:paraId="377B248F" w14:textId="7F611E8B" w:rsidR="00772458" w:rsidRDefault="00B23715" w:rsidP="00B23715">
      <w:pPr>
        <w:pStyle w:val="Kop1"/>
        <w:keepLines/>
        <w:spacing w:after="0" w:line="259" w:lineRule="auto"/>
      </w:pPr>
      <w:bookmarkStart w:id="6" w:name="_Toc67663898"/>
      <w:r>
        <w:lastRenderedPageBreak/>
        <w:t xml:space="preserve">2. </w:t>
      </w:r>
      <w:r w:rsidR="00772458">
        <w:t>Deployment omgeving</w:t>
      </w:r>
      <w:bookmarkEnd w:id="6"/>
    </w:p>
    <w:p w14:paraId="5669CA3B" w14:textId="43F42075" w:rsidR="00AA356D" w:rsidRDefault="00AA356D" w:rsidP="00772458">
      <w:r>
        <w:t xml:space="preserve">Er is om de deployment omgeving in kaart te krijgen een UML deployment diagram opgesteld(figuur </w:t>
      </w:r>
      <w:r w:rsidR="004B3111">
        <w:t>3</w:t>
      </w:r>
      <w:r>
        <w:t>). Zoals je kan zien wordt op dit moment de webserver en de database nog uitgevoerd vanaf de laptop van één van de ontwikkelaars. Dit is voor korte duur prima echter is het zeer verstandig om dit om te zetten naar een andere omgeving. Denk hierbij aan Microsoft’s Azure, Google’s Firebase of Amazons AWS.</w:t>
      </w:r>
    </w:p>
    <w:p w14:paraId="55759ED2" w14:textId="77777777" w:rsidR="00AA356D" w:rsidRDefault="00AA356D" w:rsidP="00772458"/>
    <w:p w14:paraId="125F0DB4" w14:textId="77777777" w:rsidR="00AA356D" w:rsidRDefault="00AA356D" w:rsidP="00AA356D">
      <w:pPr>
        <w:keepNext/>
      </w:pPr>
      <w:r>
        <w:rPr>
          <w:noProof/>
        </w:rPr>
        <w:drawing>
          <wp:inline distT="0" distB="0" distL="0" distR="0" wp14:anchorId="60903FF8" wp14:editId="187A2177">
            <wp:extent cx="6374130" cy="2101215"/>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4130" cy="2101215"/>
                    </a:xfrm>
                    <a:prstGeom prst="rect">
                      <a:avLst/>
                    </a:prstGeom>
                    <a:noFill/>
                    <a:ln>
                      <a:noFill/>
                    </a:ln>
                  </pic:spPr>
                </pic:pic>
              </a:graphicData>
            </a:graphic>
          </wp:inline>
        </w:drawing>
      </w:r>
    </w:p>
    <w:p w14:paraId="639D6989" w14:textId="05B36616" w:rsidR="00AA356D" w:rsidRDefault="00AA356D" w:rsidP="00AA356D">
      <w:pPr>
        <w:pStyle w:val="Bijschrift"/>
      </w:pPr>
      <w:bookmarkStart w:id="7" w:name="_Toc67663886"/>
      <w:r>
        <w:t xml:space="preserve">Figuur </w:t>
      </w:r>
      <w:r>
        <w:fldChar w:fldCharType="begin"/>
      </w:r>
      <w:r>
        <w:instrText xml:space="preserve"> SEQ Figuur \* ARABIC </w:instrText>
      </w:r>
      <w:r>
        <w:fldChar w:fldCharType="separate"/>
      </w:r>
      <w:r w:rsidR="00372C54">
        <w:rPr>
          <w:noProof/>
        </w:rPr>
        <w:t>3</w:t>
      </w:r>
      <w:r>
        <w:fldChar w:fldCharType="end"/>
      </w:r>
      <w:r>
        <w:t>; Deployment diagram van de huidige situatie</w:t>
      </w:r>
      <w:bookmarkEnd w:id="7"/>
    </w:p>
    <w:p w14:paraId="0A364C48" w14:textId="571488A4" w:rsidR="00772458" w:rsidRDefault="00AA356D" w:rsidP="00772458">
      <w:r>
        <w:t xml:space="preserve"> Het is op dit moment</w:t>
      </w:r>
      <w:r w:rsidR="00DE229D">
        <w:t xml:space="preserve"> duidelijk dat er nog geen extra backup database is toegevoegd. Dit wordt wel aanbevolen en is door het gebruik van een adapter pattern erg simpel. In de package nld.spotitube.dao zijn alle uitgewerkte data transfer objecten vanaf een interface geïmplementeerd. Hierdoor hoef je alleen maar de interface te implementeren en kan je dan snel een database verandering maken door middel van een dependency injection in nld.spotitube.service. </w:t>
      </w:r>
      <w:r w:rsidR="00772458">
        <w:br w:type="page"/>
      </w:r>
    </w:p>
    <w:p w14:paraId="601920D3" w14:textId="355BD170" w:rsidR="00772458" w:rsidRDefault="00B23715" w:rsidP="00B23715">
      <w:pPr>
        <w:pStyle w:val="Kop1"/>
        <w:keepLines/>
        <w:spacing w:after="0" w:line="259" w:lineRule="auto"/>
      </w:pPr>
      <w:bookmarkStart w:id="8" w:name="_Toc67663899"/>
      <w:r>
        <w:lastRenderedPageBreak/>
        <w:t xml:space="preserve">3. </w:t>
      </w:r>
      <w:r w:rsidR="00772458">
        <w:t>Afwegingen</w:t>
      </w:r>
      <w:bookmarkEnd w:id="8"/>
    </w:p>
    <w:p w14:paraId="0D6441A2" w14:textId="77777777" w:rsidR="001256EC" w:rsidRDefault="001256EC" w:rsidP="00772458">
      <w:r>
        <w:t>Tijdens het bouwen van de applicatie zijn er een aantal keuzes gemaakt voor het slimmer uitwerken van deze applicatie. Deze worden in dit hoofdstuk toegelicht.</w:t>
      </w:r>
    </w:p>
    <w:p w14:paraId="7E49614D" w14:textId="77777777" w:rsidR="001256EC" w:rsidRDefault="001256EC" w:rsidP="00772458"/>
    <w:p w14:paraId="4A43F8FD" w14:textId="75B79532" w:rsidR="001256EC" w:rsidRDefault="001256EC" w:rsidP="001256EC">
      <w:pPr>
        <w:pStyle w:val="Kop2"/>
      </w:pPr>
      <w:bookmarkStart w:id="9" w:name="_Toc67663900"/>
      <w:r>
        <w:t>3.1 Gebruik van Filters</w:t>
      </w:r>
      <w:bookmarkEnd w:id="9"/>
    </w:p>
    <w:p w14:paraId="3FE98A11" w14:textId="77777777" w:rsidR="00817CAE" w:rsidRDefault="002A560F" w:rsidP="001256EC">
      <w:r>
        <w:t xml:space="preserve">Voor het afhandelen van tokens heb ik een filter gebruikt. </w:t>
      </w:r>
      <w:r w:rsidR="00817CAE">
        <w:t xml:space="preserve">Dit </w:t>
      </w:r>
      <w:r w:rsidRPr="002A560F">
        <w:t>filter is nogal i</w:t>
      </w:r>
      <w:r>
        <w:t>ngewikkeld te lezen daarom is er</w:t>
      </w:r>
      <w:r w:rsidR="00817CAE">
        <w:t xml:space="preserve"> </w:t>
      </w:r>
      <w:r>
        <w:t>een activity diagram</w:t>
      </w:r>
      <w:r w:rsidR="00817CAE">
        <w:t xml:space="preserve"> opgesteld om semi snel te lezen wat er allemaal gebeurd</w:t>
      </w:r>
      <w:r>
        <w:t>.</w:t>
      </w:r>
    </w:p>
    <w:p w14:paraId="46F0BD63" w14:textId="77777777" w:rsidR="00817CAE" w:rsidRDefault="00817CAE" w:rsidP="00817CAE">
      <w:pPr>
        <w:keepNext/>
      </w:pPr>
      <w:r>
        <w:rPr>
          <w:noProof/>
        </w:rPr>
        <w:drawing>
          <wp:inline distT="0" distB="0" distL="0" distR="0" wp14:anchorId="643951E3" wp14:editId="24FFA3B5">
            <wp:extent cx="3836194" cy="3028353"/>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7175" cy="3044916"/>
                    </a:xfrm>
                    <a:prstGeom prst="rect">
                      <a:avLst/>
                    </a:prstGeom>
                    <a:noFill/>
                    <a:ln>
                      <a:noFill/>
                    </a:ln>
                  </pic:spPr>
                </pic:pic>
              </a:graphicData>
            </a:graphic>
          </wp:inline>
        </w:drawing>
      </w:r>
    </w:p>
    <w:p w14:paraId="1C9E6BB0" w14:textId="1ED13E63" w:rsidR="00817CAE" w:rsidRPr="00817CAE" w:rsidRDefault="00817CAE" w:rsidP="00817CAE">
      <w:pPr>
        <w:pStyle w:val="Bijschrift"/>
        <w:rPr>
          <w:lang w:val="en-GB"/>
        </w:rPr>
      </w:pPr>
      <w:bookmarkStart w:id="10" w:name="_Toc67663887"/>
      <w:r w:rsidRPr="00817CAE">
        <w:rPr>
          <w:lang w:val="en-GB"/>
        </w:rPr>
        <w:t xml:space="preserve">Figuur </w:t>
      </w:r>
      <w:r>
        <w:fldChar w:fldCharType="begin"/>
      </w:r>
      <w:r w:rsidRPr="00817CAE">
        <w:rPr>
          <w:lang w:val="en-GB"/>
        </w:rPr>
        <w:instrText xml:space="preserve"> SEQ Figuur \* ARABIC </w:instrText>
      </w:r>
      <w:r>
        <w:fldChar w:fldCharType="separate"/>
      </w:r>
      <w:r w:rsidR="00372C54">
        <w:rPr>
          <w:noProof/>
          <w:lang w:val="en-GB"/>
        </w:rPr>
        <w:t>4</w:t>
      </w:r>
      <w:r>
        <w:fldChar w:fldCharType="end"/>
      </w:r>
      <w:r w:rsidRPr="00817CAE">
        <w:rPr>
          <w:lang w:val="en-GB"/>
        </w:rPr>
        <w:t>; check token filter</w:t>
      </w:r>
      <w:bookmarkEnd w:id="10"/>
    </w:p>
    <w:p w14:paraId="1B878E11" w14:textId="48313232" w:rsidR="002A560F" w:rsidRPr="00817CAE" w:rsidRDefault="002A560F" w:rsidP="001256EC">
      <w:r w:rsidRPr="00817CAE">
        <w:t xml:space="preserve"> </w:t>
      </w:r>
      <w:r w:rsidR="00817CAE" w:rsidRPr="00817CAE">
        <w:t>Het handige aan het f</w:t>
      </w:r>
      <w:r w:rsidR="00817CAE">
        <w:t xml:space="preserve">ilter is dat het automatisch checkt of de gebruiker wel mag bepaalde routes mag gebruiken. Daardoor zijn de methodes in package </w:t>
      </w:r>
      <w:r w:rsidR="00817CAE">
        <w:t>nld.spotitube</w:t>
      </w:r>
      <w:r w:rsidR="00817CAE">
        <w:t>.service klein gebleven.</w:t>
      </w:r>
    </w:p>
    <w:p w14:paraId="0537D999" w14:textId="77777777" w:rsidR="00817CAE" w:rsidRPr="00817CAE" w:rsidRDefault="00817CAE" w:rsidP="001256EC"/>
    <w:p w14:paraId="56C1A2EE" w14:textId="77777777" w:rsidR="001256EC" w:rsidRPr="002A560F" w:rsidRDefault="001256EC" w:rsidP="001256EC">
      <w:pPr>
        <w:pStyle w:val="Kop2"/>
        <w:rPr>
          <w:lang w:val="en-GB"/>
        </w:rPr>
      </w:pPr>
      <w:bookmarkStart w:id="11" w:name="_Toc67663901"/>
      <w:r w:rsidRPr="002A560F">
        <w:rPr>
          <w:lang w:val="en-GB"/>
        </w:rPr>
        <w:t>3.2 Exception mappers</w:t>
      </w:r>
      <w:bookmarkEnd w:id="11"/>
    </w:p>
    <w:p w14:paraId="607C5126" w14:textId="4ECDCB97" w:rsidR="001256EC" w:rsidRDefault="00CD2902" w:rsidP="001256EC">
      <w:r w:rsidRPr="00CD2902">
        <w:t>In de applicati</w:t>
      </w:r>
      <w:r>
        <w:t xml:space="preserve">e is gebruik gemaakt van exception mappers. Dit zorgt er voor dat </w:t>
      </w:r>
      <w:r w:rsidR="00067749">
        <w:t>elke exceptions naar boven worden gegeven. Het moment dat er een exception wordt gethrowed zal er automatisch een functie wordt uitgevoerd die een error response terugstuurt. Doordat er allerlei verschillende versies van exceptions zijn gemaakt is er precies geregeld welke response status op welk moment moet worden terug gestuurd.</w:t>
      </w:r>
    </w:p>
    <w:p w14:paraId="480837AC" w14:textId="77777777" w:rsidR="00067749" w:rsidRPr="00CD2902" w:rsidRDefault="00067749" w:rsidP="001256EC"/>
    <w:p w14:paraId="448D5108" w14:textId="74D896AC" w:rsidR="001256EC" w:rsidRDefault="001256EC" w:rsidP="001256EC">
      <w:pPr>
        <w:pStyle w:val="Kop2"/>
      </w:pPr>
      <w:bookmarkStart w:id="12" w:name="_Toc67663902"/>
      <w:r>
        <w:lastRenderedPageBreak/>
        <w:t>3.3 Algemene flow van een http request</w:t>
      </w:r>
      <w:bookmarkEnd w:id="12"/>
    </w:p>
    <w:p w14:paraId="2BAA2F92" w14:textId="4A738A0A" w:rsidR="001256EC" w:rsidRDefault="00067749" w:rsidP="001256EC">
      <w:r>
        <w:t xml:space="preserve">Er is voor het volgende URI een sequence diagram opgesteld, om zo precies te zien wat de algemene flow van de applicatie is. Zie hiervoor figuur </w:t>
      </w:r>
      <w:r w:rsidR="004B3111">
        <w:t>5</w:t>
      </w:r>
      <w:r>
        <w:t>.</w:t>
      </w:r>
    </w:p>
    <w:p w14:paraId="51735A34" w14:textId="2698AD50" w:rsidR="00067749" w:rsidRDefault="00067749" w:rsidP="001256EC">
      <w:pPr>
        <w:rPr>
          <w:lang w:val="en-GB"/>
        </w:rPr>
      </w:pPr>
      <w:r w:rsidRPr="00067749">
        <w:rPr>
          <w:lang w:val="en-GB"/>
        </w:rPr>
        <w:t>URI: PUT: /play</w:t>
      </w:r>
      <w:r>
        <w:rPr>
          <w:lang w:val="en-GB"/>
        </w:rPr>
        <w:t>lists/:id</w:t>
      </w:r>
    </w:p>
    <w:p w14:paraId="39B3C54A" w14:textId="77777777" w:rsidR="000636A6" w:rsidRDefault="000636A6" w:rsidP="000636A6">
      <w:pPr>
        <w:keepNext/>
      </w:pPr>
      <w:r>
        <w:rPr>
          <w:noProof/>
          <w:lang w:val="en-GB"/>
        </w:rPr>
        <w:drawing>
          <wp:inline distT="0" distB="0" distL="0" distR="0" wp14:anchorId="1D7E8CD4" wp14:editId="0C3B4355">
            <wp:extent cx="6365240" cy="2712562"/>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65240" cy="2712562"/>
                    </a:xfrm>
                    <a:prstGeom prst="rect">
                      <a:avLst/>
                    </a:prstGeom>
                    <a:noFill/>
                    <a:ln>
                      <a:noFill/>
                    </a:ln>
                  </pic:spPr>
                </pic:pic>
              </a:graphicData>
            </a:graphic>
          </wp:inline>
        </w:drawing>
      </w:r>
    </w:p>
    <w:p w14:paraId="4A3DA4BD" w14:textId="1E1BABDA" w:rsidR="000636A6" w:rsidRDefault="000636A6" w:rsidP="000636A6">
      <w:pPr>
        <w:pStyle w:val="Bijschrift"/>
        <w:rPr>
          <w:lang w:val="en-GB"/>
        </w:rPr>
      </w:pPr>
      <w:bookmarkStart w:id="13" w:name="_Toc67663888"/>
      <w:r w:rsidRPr="00AB14E2">
        <w:rPr>
          <w:lang w:val="en-GB"/>
        </w:rPr>
        <w:t xml:space="preserve">Figuur </w:t>
      </w:r>
      <w:r>
        <w:fldChar w:fldCharType="begin"/>
      </w:r>
      <w:r w:rsidRPr="00AB14E2">
        <w:rPr>
          <w:lang w:val="en-GB"/>
        </w:rPr>
        <w:instrText xml:space="preserve"> SEQ Figuur \* ARABIC </w:instrText>
      </w:r>
      <w:r>
        <w:fldChar w:fldCharType="separate"/>
      </w:r>
      <w:r w:rsidR="00372C54">
        <w:rPr>
          <w:noProof/>
          <w:lang w:val="en-GB"/>
        </w:rPr>
        <w:t>5</w:t>
      </w:r>
      <w:r>
        <w:fldChar w:fldCharType="end"/>
      </w:r>
      <w:r w:rsidRPr="00AB14E2">
        <w:rPr>
          <w:lang w:val="en-GB"/>
        </w:rPr>
        <w:t>; sequence diagram van PUT /playlist/:id</w:t>
      </w:r>
      <w:bookmarkEnd w:id="13"/>
    </w:p>
    <w:p w14:paraId="4B39814F" w14:textId="15FA0A9A" w:rsidR="000636A6" w:rsidRPr="00AB14E2" w:rsidRDefault="00AB14E2" w:rsidP="001256EC">
      <w:r w:rsidRPr="00AB14E2">
        <w:t xml:space="preserve">In figuur 5 is besloten </w:t>
      </w:r>
      <w:r>
        <w:t>het token filter niet op te nemen. Voor een gedetailleerdere uitleg van het tokenfilter zie hoofdstuk ‘</w:t>
      </w:r>
      <w:r w:rsidRPr="00AB14E2">
        <w:t>3.1 Gebruik van Filters</w:t>
      </w:r>
      <w:r>
        <w:t>’.</w:t>
      </w:r>
    </w:p>
    <w:p w14:paraId="19D1B726" w14:textId="77777777" w:rsidR="00067749" w:rsidRPr="00AB14E2" w:rsidRDefault="00067749" w:rsidP="001256EC"/>
    <w:p w14:paraId="0BF589B5" w14:textId="77777777" w:rsidR="002A560F" w:rsidRPr="00067749" w:rsidRDefault="001256EC" w:rsidP="001256EC">
      <w:pPr>
        <w:pStyle w:val="Kop2"/>
        <w:rPr>
          <w:lang w:val="en-GB"/>
        </w:rPr>
      </w:pPr>
      <w:bookmarkStart w:id="14" w:name="_Toc67663903"/>
      <w:r w:rsidRPr="00067749">
        <w:rPr>
          <w:lang w:val="en-GB"/>
        </w:rPr>
        <w:t xml:space="preserve">3.4 </w:t>
      </w:r>
      <w:r w:rsidR="00B23715" w:rsidRPr="00067749">
        <w:rPr>
          <w:lang w:val="en-GB"/>
        </w:rPr>
        <w:t>Integratie</w:t>
      </w:r>
      <w:r w:rsidRPr="00067749">
        <w:rPr>
          <w:lang w:val="en-GB"/>
        </w:rPr>
        <w:t xml:space="preserve"> testen</w:t>
      </w:r>
      <w:bookmarkEnd w:id="14"/>
    </w:p>
    <w:p w14:paraId="7E49A937" w14:textId="77777777" w:rsidR="000636A6" w:rsidRDefault="00067749" w:rsidP="002A560F">
      <w:r w:rsidRPr="00067749">
        <w:t>Er is besloten niet a</w:t>
      </w:r>
      <w:r>
        <w:t xml:space="preserve">lles van het systeem te unittesten. Het unittesten van een Data Acces Object is namelijk niet acuraat genoeg. Bij een DAO </w:t>
      </w:r>
      <w:r w:rsidR="000636A6">
        <w:t xml:space="preserve">gaat het namelijk voornamelijk om het ophalen van data en het verwerken daarvan. Met een unit test test je dan alleen maar de sql query. De rest mock je. Hierdoor is er besloten om voor de DAO intergratie testen te maken met docker. Hiermee test je direct de connectie met je database, de sql query en het verwerken van de data. Dit zijn dus veel meer coverende tests dan bij een unit test. </w:t>
      </w:r>
    </w:p>
    <w:p w14:paraId="3AAE0768" w14:textId="77777777" w:rsidR="000636A6" w:rsidRDefault="000636A6" w:rsidP="002A560F"/>
    <w:p w14:paraId="3F0D211C" w14:textId="20842DE6" w:rsidR="00772458" w:rsidRPr="00067749" w:rsidRDefault="000636A6" w:rsidP="002A560F">
      <w:r>
        <w:t xml:space="preserve">Echter heeft intergratie testen ook een nadeel. Het duurt namelijk een stuk langer en je hebt externe </w:t>
      </w:r>
      <w:r>
        <w:t>dependency</w:t>
      </w:r>
      <w:r>
        <w:t>’s</w:t>
      </w:r>
      <w:r>
        <w:t xml:space="preserve"> </w:t>
      </w:r>
      <w:r>
        <w:t xml:space="preserve">nodig. Bij Spotitube is er gekozen om een docker container te gebruiken om een test database te verkrijgen. Deze moet je voor de testen starten doormiddel van ‘docker-compose up’ te gebruiken in je terminal in de main directory van het project. Wanneer de test database compleet is opgestart kan je direct beginnen </w:t>
      </w:r>
      <w:r>
        <w:lastRenderedPageBreak/>
        <w:t xml:space="preserve">met testen. Na het testen kan je de container weer afsluiten met ‘docker-compose down’ of met ctrl+C. </w:t>
      </w:r>
      <w:r w:rsidR="00772458" w:rsidRPr="00067749">
        <w:br w:type="page"/>
      </w:r>
    </w:p>
    <w:bookmarkStart w:id="15" w:name="_Toc67663904" w:displacedByCustomXml="next"/>
    <w:sdt>
      <w:sdtPr>
        <w:id w:val="-897427546"/>
        <w:docPartObj>
          <w:docPartGallery w:val="Bibliographies"/>
          <w:docPartUnique/>
        </w:docPartObj>
      </w:sdtPr>
      <w:sdtEndPr>
        <w:rPr>
          <w:rFonts w:asciiTheme="minorHAnsi" w:eastAsiaTheme="minorEastAsia" w:hAnsiTheme="minorHAnsi" w:cstheme="minorBidi"/>
          <w:color w:val="082A75" w:themeColor="text2"/>
          <w:kern w:val="0"/>
          <w:sz w:val="28"/>
          <w:szCs w:val="22"/>
        </w:rPr>
      </w:sdtEndPr>
      <w:sdtContent>
        <w:p w14:paraId="040C37E6" w14:textId="77777777" w:rsidR="00772458" w:rsidRDefault="00772458" w:rsidP="00772458">
          <w:pPr>
            <w:pStyle w:val="Kop1"/>
          </w:pPr>
          <w:r>
            <w:t>Bibliografie</w:t>
          </w:r>
          <w:bookmarkEnd w:id="15"/>
        </w:p>
        <w:sdt>
          <w:sdtPr>
            <w:id w:val="111145805"/>
            <w:bibliography/>
          </w:sdtPr>
          <w:sdtContent>
            <w:p w14:paraId="691BD8D7" w14:textId="77777777" w:rsidR="001256EC" w:rsidRDefault="00772458" w:rsidP="001256EC">
              <w:pPr>
                <w:pStyle w:val="Bibliografie"/>
                <w:ind w:left="720" w:hanging="720"/>
                <w:rPr>
                  <w:noProof/>
                  <w:sz w:val="24"/>
                  <w:szCs w:val="24"/>
                </w:rPr>
              </w:pPr>
              <w:r>
                <w:fldChar w:fldCharType="begin"/>
              </w:r>
              <w:r>
                <w:instrText>BIBLIOGRAPHY</w:instrText>
              </w:r>
              <w:r>
                <w:fldChar w:fldCharType="separate"/>
              </w:r>
              <w:r w:rsidR="001256EC">
                <w:rPr>
                  <w:noProof/>
                </w:rPr>
                <w:t xml:space="preserve">HAN - AIM - OOSE - DEA. (2020). </w:t>
              </w:r>
              <w:r w:rsidR="001256EC">
                <w:rPr>
                  <w:i/>
                  <w:iCs/>
                  <w:noProof/>
                </w:rPr>
                <w:t>Programmeer opdracht EAI: Spotitube.</w:t>
              </w:r>
              <w:r w:rsidR="001256EC">
                <w:rPr>
                  <w:noProof/>
                </w:rPr>
                <w:t xml:space="preserve"> </w:t>
              </w:r>
            </w:p>
            <w:p w14:paraId="63C91E63" w14:textId="6E21F8C2" w:rsidR="00772458" w:rsidRDefault="00772458" w:rsidP="001256EC">
              <w:r>
                <w:rPr>
                  <w:b/>
                  <w:bCs/>
                </w:rPr>
                <w:fldChar w:fldCharType="end"/>
              </w:r>
            </w:p>
          </w:sdtContent>
        </w:sdt>
      </w:sdtContent>
    </w:sdt>
    <w:p w14:paraId="359F9FC5" w14:textId="77777777" w:rsidR="00772458" w:rsidRDefault="00772458" w:rsidP="00772458"/>
    <w:p w14:paraId="47C1204F" w14:textId="77777777" w:rsidR="00772458" w:rsidRDefault="00772458" w:rsidP="00772458"/>
    <w:p w14:paraId="57014513" w14:textId="793DAE79" w:rsidR="00772458" w:rsidRDefault="00772458" w:rsidP="00772458">
      <w:pPr>
        <w:pStyle w:val="Kop1"/>
      </w:pPr>
      <w:bookmarkStart w:id="16" w:name="_Toc67663905"/>
      <w:r>
        <w:t>Gebruikte figuren</w:t>
      </w:r>
      <w:bookmarkEnd w:id="16"/>
    </w:p>
    <w:p w14:paraId="5420A995" w14:textId="2D146101" w:rsidR="00AB14E2" w:rsidRDefault="00772458">
      <w:pPr>
        <w:pStyle w:val="Lijstmetafbeeldingen"/>
        <w:tabs>
          <w:tab w:val="right" w:leader="dot" w:pos="10024"/>
        </w:tabs>
        <w:rPr>
          <w:noProof/>
          <w:color w:val="auto"/>
          <w:sz w:val="22"/>
          <w:lang w:val="en-GB" w:eastAsia="en-GB"/>
        </w:rPr>
      </w:pPr>
      <w:r>
        <w:fldChar w:fldCharType="begin"/>
      </w:r>
      <w:r>
        <w:instrText xml:space="preserve"> TOC \h \z \c "Figuur" </w:instrText>
      </w:r>
      <w:r>
        <w:fldChar w:fldCharType="separate"/>
      </w:r>
      <w:hyperlink w:anchor="_Toc67663884" w:history="1">
        <w:r w:rsidR="00AB14E2" w:rsidRPr="00E83C25">
          <w:rPr>
            <w:rStyle w:val="Hyperlink"/>
            <w:noProof/>
          </w:rPr>
          <w:t>Figuur 1; Domeinmodel voor spotitube</w:t>
        </w:r>
        <w:r w:rsidR="00AB14E2">
          <w:rPr>
            <w:noProof/>
            <w:webHidden/>
          </w:rPr>
          <w:tab/>
        </w:r>
        <w:r w:rsidR="00AB14E2">
          <w:rPr>
            <w:noProof/>
            <w:webHidden/>
          </w:rPr>
          <w:fldChar w:fldCharType="begin"/>
        </w:r>
        <w:r w:rsidR="00AB14E2">
          <w:rPr>
            <w:noProof/>
            <w:webHidden/>
          </w:rPr>
          <w:instrText xml:space="preserve"> PAGEREF _Toc67663884 \h </w:instrText>
        </w:r>
        <w:r w:rsidR="00AB14E2">
          <w:rPr>
            <w:noProof/>
            <w:webHidden/>
          </w:rPr>
        </w:r>
        <w:r w:rsidR="00AB14E2">
          <w:rPr>
            <w:noProof/>
            <w:webHidden/>
          </w:rPr>
          <w:fldChar w:fldCharType="separate"/>
        </w:r>
        <w:r w:rsidR="00372C54">
          <w:rPr>
            <w:noProof/>
            <w:webHidden/>
          </w:rPr>
          <w:t>4</w:t>
        </w:r>
        <w:r w:rsidR="00AB14E2">
          <w:rPr>
            <w:noProof/>
            <w:webHidden/>
          </w:rPr>
          <w:fldChar w:fldCharType="end"/>
        </w:r>
      </w:hyperlink>
    </w:p>
    <w:p w14:paraId="04169991" w14:textId="2CD520C7" w:rsidR="00AB14E2" w:rsidRDefault="00AB14E2">
      <w:pPr>
        <w:pStyle w:val="Lijstmetafbeeldingen"/>
        <w:tabs>
          <w:tab w:val="right" w:leader="dot" w:pos="10024"/>
        </w:tabs>
        <w:rPr>
          <w:noProof/>
          <w:color w:val="auto"/>
          <w:sz w:val="22"/>
          <w:lang w:val="en-GB" w:eastAsia="en-GB"/>
        </w:rPr>
      </w:pPr>
      <w:hyperlink w:anchor="_Toc67663885" w:history="1">
        <w:r w:rsidRPr="00E83C25">
          <w:rPr>
            <w:rStyle w:val="Hyperlink"/>
            <w:noProof/>
          </w:rPr>
          <w:t>Figuur 2; Package diagram van Spotitube</w:t>
        </w:r>
        <w:r>
          <w:rPr>
            <w:noProof/>
            <w:webHidden/>
          </w:rPr>
          <w:tab/>
        </w:r>
        <w:r>
          <w:rPr>
            <w:noProof/>
            <w:webHidden/>
          </w:rPr>
          <w:fldChar w:fldCharType="begin"/>
        </w:r>
        <w:r>
          <w:rPr>
            <w:noProof/>
            <w:webHidden/>
          </w:rPr>
          <w:instrText xml:space="preserve"> PAGEREF _Toc67663885 \h </w:instrText>
        </w:r>
        <w:r>
          <w:rPr>
            <w:noProof/>
            <w:webHidden/>
          </w:rPr>
        </w:r>
        <w:r>
          <w:rPr>
            <w:noProof/>
            <w:webHidden/>
          </w:rPr>
          <w:fldChar w:fldCharType="separate"/>
        </w:r>
        <w:r w:rsidR="00372C54">
          <w:rPr>
            <w:noProof/>
            <w:webHidden/>
          </w:rPr>
          <w:t>5</w:t>
        </w:r>
        <w:r>
          <w:rPr>
            <w:noProof/>
            <w:webHidden/>
          </w:rPr>
          <w:fldChar w:fldCharType="end"/>
        </w:r>
      </w:hyperlink>
    </w:p>
    <w:p w14:paraId="720DFA62" w14:textId="3B24BC1F" w:rsidR="00AB14E2" w:rsidRDefault="00AB14E2">
      <w:pPr>
        <w:pStyle w:val="Lijstmetafbeeldingen"/>
        <w:tabs>
          <w:tab w:val="right" w:leader="dot" w:pos="10024"/>
        </w:tabs>
        <w:rPr>
          <w:noProof/>
          <w:color w:val="auto"/>
          <w:sz w:val="22"/>
          <w:lang w:val="en-GB" w:eastAsia="en-GB"/>
        </w:rPr>
      </w:pPr>
      <w:hyperlink w:anchor="_Toc67663886" w:history="1">
        <w:r w:rsidRPr="00E83C25">
          <w:rPr>
            <w:rStyle w:val="Hyperlink"/>
            <w:noProof/>
          </w:rPr>
          <w:t>Figuur 3; Deployment diagram van de huidige situatie</w:t>
        </w:r>
        <w:r>
          <w:rPr>
            <w:noProof/>
            <w:webHidden/>
          </w:rPr>
          <w:tab/>
        </w:r>
        <w:r>
          <w:rPr>
            <w:noProof/>
            <w:webHidden/>
          </w:rPr>
          <w:fldChar w:fldCharType="begin"/>
        </w:r>
        <w:r>
          <w:rPr>
            <w:noProof/>
            <w:webHidden/>
          </w:rPr>
          <w:instrText xml:space="preserve"> PAGEREF _Toc67663886 \h </w:instrText>
        </w:r>
        <w:r>
          <w:rPr>
            <w:noProof/>
            <w:webHidden/>
          </w:rPr>
        </w:r>
        <w:r>
          <w:rPr>
            <w:noProof/>
            <w:webHidden/>
          </w:rPr>
          <w:fldChar w:fldCharType="separate"/>
        </w:r>
        <w:r w:rsidR="00372C54">
          <w:rPr>
            <w:noProof/>
            <w:webHidden/>
          </w:rPr>
          <w:t>6</w:t>
        </w:r>
        <w:r>
          <w:rPr>
            <w:noProof/>
            <w:webHidden/>
          </w:rPr>
          <w:fldChar w:fldCharType="end"/>
        </w:r>
      </w:hyperlink>
    </w:p>
    <w:p w14:paraId="1D4B6FF9" w14:textId="5BE9761E" w:rsidR="00AB14E2" w:rsidRDefault="00AB14E2">
      <w:pPr>
        <w:pStyle w:val="Lijstmetafbeeldingen"/>
        <w:tabs>
          <w:tab w:val="right" w:leader="dot" w:pos="10024"/>
        </w:tabs>
        <w:rPr>
          <w:noProof/>
          <w:color w:val="auto"/>
          <w:sz w:val="22"/>
          <w:lang w:val="en-GB" w:eastAsia="en-GB"/>
        </w:rPr>
      </w:pPr>
      <w:hyperlink w:anchor="_Toc67663887" w:history="1">
        <w:r w:rsidRPr="00E83C25">
          <w:rPr>
            <w:rStyle w:val="Hyperlink"/>
            <w:noProof/>
            <w:lang w:val="en-GB"/>
          </w:rPr>
          <w:t>Figuur 4; check token filter</w:t>
        </w:r>
        <w:r>
          <w:rPr>
            <w:noProof/>
            <w:webHidden/>
          </w:rPr>
          <w:tab/>
        </w:r>
        <w:r>
          <w:rPr>
            <w:noProof/>
            <w:webHidden/>
          </w:rPr>
          <w:fldChar w:fldCharType="begin"/>
        </w:r>
        <w:r>
          <w:rPr>
            <w:noProof/>
            <w:webHidden/>
          </w:rPr>
          <w:instrText xml:space="preserve"> PAGEREF _Toc67663887 \h </w:instrText>
        </w:r>
        <w:r>
          <w:rPr>
            <w:noProof/>
            <w:webHidden/>
          </w:rPr>
        </w:r>
        <w:r>
          <w:rPr>
            <w:noProof/>
            <w:webHidden/>
          </w:rPr>
          <w:fldChar w:fldCharType="separate"/>
        </w:r>
        <w:r w:rsidR="00372C54">
          <w:rPr>
            <w:noProof/>
            <w:webHidden/>
          </w:rPr>
          <w:t>7</w:t>
        </w:r>
        <w:r>
          <w:rPr>
            <w:noProof/>
            <w:webHidden/>
          </w:rPr>
          <w:fldChar w:fldCharType="end"/>
        </w:r>
      </w:hyperlink>
    </w:p>
    <w:p w14:paraId="72136C5C" w14:textId="13E0831C" w:rsidR="00AB14E2" w:rsidRDefault="00AB14E2">
      <w:pPr>
        <w:pStyle w:val="Lijstmetafbeeldingen"/>
        <w:tabs>
          <w:tab w:val="right" w:leader="dot" w:pos="10024"/>
        </w:tabs>
        <w:rPr>
          <w:noProof/>
          <w:color w:val="auto"/>
          <w:sz w:val="22"/>
          <w:lang w:val="en-GB" w:eastAsia="en-GB"/>
        </w:rPr>
      </w:pPr>
      <w:hyperlink w:anchor="_Toc67663888" w:history="1">
        <w:r w:rsidRPr="00E83C25">
          <w:rPr>
            <w:rStyle w:val="Hyperlink"/>
            <w:noProof/>
            <w:lang w:val="en-GB"/>
          </w:rPr>
          <w:t>Figuur 5; sequence diagram van PUT /playlist/:id</w:t>
        </w:r>
        <w:r>
          <w:rPr>
            <w:noProof/>
            <w:webHidden/>
          </w:rPr>
          <w:tab/>
        </w:r>
        <w:r>
          <w:rPr>
            <w:noProof/>
            <w:webHidden/>
          </w:rPr>
          <w:fldChar w:fldCharType="begin"/>
        </w:r>
        <w:r>
          <w:rPr>
            <w:noProof/>
            <w:webHidden/>
          </w:rPr>
          <w:instrText xml:space="preserve"> PAGEREF _Toc67663888 \h </w:instrText>
        </w:r>
        <w:r>
          <w:rPr>
            <w:noProof/>
            <w:webHidden/>
          </w:rPr>
        </w:r>
        <w:r>
          <w:rPr>
            <w:noProof/>
            <w:webHidden/>
          </w:rPr>
          <w:fldChar w:fldCharType="separate"/>
        </w:r>
        <w:r w:rsidR="00372C54">
          <w:rPr>
            <w:noProof/>
            <w:webHidden/>
          </w:rPr>
          <w:t>8</w:t>
        </w:r>
        <w:r>
          <w:rPr>
            <w:noProof/>
            <w:webHidden/>
          </w:rPr>
          <w:fldChar w:fldCharType="end"/>
        </w:r>
      </w:hyperlink>
    </w:p>
    <w:p w14:paraId="66C3C397" w14:textId="6E30FB82" w:rsidR="00772458" w:rsidRPr="00D22443" w:rsidRDefault="00772458" w:rsidP="00772458">
      <w:r>
        <w:fldChar w:fldCharType="end"/>
      </w:r>
    </w:p>
    <w:p w14:paraId="33B892B3" w14:textId="77777777" w:rsidR="009C741E" w:rsidRDefault="009C741E" w:rsidP="00772458">
      <w:pPr>
        <w:spacing w:after="200"/>
      </w:pPr>
    </w:p>
    <w:p w14:paraId="6A9F782A" w14:textId="32F530E9" w:rsidR="00772458" w:rsidRDefault="00772458">
      <w:pPr>
        <w:spacing w:after="200"/>
        <w:rPr>
          <w:b/>
        </w:rPr>
      </w:pPr>
      <w:r>
        <w:rPr>
          <w:b/>
        </w:rPr>
        <w:br w:type="page"/>
      </w:r>
    </w:p>
    <w:p w14:paraId="304D443E" w14:textId="17436BD0" w:rsidR="00281D25" w:rsidRPr="000A07F0" w:rsidRDefault="00772458" w:rsidP="000A07F0">
      <w:pPr>
        <w:spacing w:after="200"/>
        <w:rPr>
          <w:b/>
        </w:rPr>
      </w:pPr>
      <w:r>
        <w:rPr>
          <w:noProof/>
          <w:lang w:val="en-US" w:eastAsia="zh-CN"/>
        </w:rPr>
        <w:lastRenderedPageBreak/>
        <w:drawing>
          <wp:anchor distT="0" distB="0" distL="114300" distR="114300" simplePos="0" relativeHeight="251670528" behindDoc="0" locked="0" layoutInCell="1" allowOverlap="1" wp14:anchorId="33CB2779" wp14:editId="108BD06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w:drawing>
          <wp:anchor distT="0" distB="0" distL="114300" distR="114300" simplePos="0" relativeHeight="251667456" behindDoc="1" locked="0" layoutInCell="1" allowOverlap="1" wp14:anchorId="2DC782EE" wp14:editId="3F8188E4">
            <wp:simplePos x="0" y="0"/>
            <wp:positionH relativeFrom="page">
              <wp:posOffset>-2593444</wp:posOffset>
            </wp:positionH>
            <wp:positionV relativeFrom="page">
              <wp:align>top</wp:align>
            </wp:positionV>
            <wp:extent cx="11236170" cy="7931888"/>
            <wp:effectExtent l="0" t="0" r="381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36170" cy="7931888"/>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8"/>
      <w:footerReference w:type="default" r:id="rId1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26736" w14:textId="77777777" w:rsidR="00E21D43" w:rsidRDefault="00E21D43">
      <w:r>
        <w:separator/>
      </w:r>
    </w:p>
    <w:p w14:paraId="34AE7C87" w14:textId="77777777" w:rsidR="00E21D43" w:rsidRDefault="00E21D43"/>
  </w:endnote>
  <w:endnote w:type="continuationSeparator" w:id="0">
    <w:p w14:paraId="0F046ED1" w14:textId="77777777" w:rsidR="00E21D43" w:rsidRDefault="00E21D43">
      <w:r>
        <w:continuationSeparator/>
      </w:r>
    </w:p>
    <w:p w14:paraId="381BF290" w14:textId="77777777" w:rsidR="00E21D43" w:rsidRDefault="00E21D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14:paraId="5D143D73" w14:textId="77777777"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94680" w14:textId="77777777" w:rsidR="00E21D43" w:rsidRDefault="00E21D43">
      <w:r>
        <w:separator/>
      </w:r>
    </w:p>
    <w:p w14:paraId="2BC27C1C" w14:textId="77777777" w:rsidR="00E21D43" w:rsidRDefault="00E21D43"/>
  </w:footnote>
  <w:footnote w:type="continuationSeparator" w:id="0">
    <w:p w14:paraId="6BF88BC3" w14:textId="77777777" w:rsidR="00E21D43" w:rsidRDefault="00E21D43">
      <w:r>
        <w:continuationSeparator/>
      </w:r>
    </w:p>
    <w:p w14:paraId="3916A2EA" w14:textId="77777777" w:rsidR="00E21D43" w:rsidRDefault="00E21D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D077E9" w:rsidRDefault="00D077E9">
          <w:pPr>
            <w:pStyle w:val="Koptekst"/>
          </w:pPr>
        </w:p>
      </w:tc>
    </w:tr>
  </w:tbl>
  <w:p w14:paraId="37CF5E31" w14:textId="77777777"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50324"/>
    <w:rsid w:val="000636A6"/>
    <w:rsid w:val="00067749"/>
    <w:rsid w:val="000A0150"/>
    <w:rsid w:val="000A07F0"/>
    <w:rsid w:val="000E63C9"/>
    <w:rsid w:val="00111ABD"/>
    <w:rsid w:val="001256EC"/>
    <w:rsid w:val="00130E9D"/>
    <w:rsid w:val="00150A6D"/>
    <w:rsid w:val="00185B35"/>
    <w:rsid w:val="001F2BC8"/>
    <w:rsid w:val="001F5F6B"/>
    <w:rsid w:val="0020182B"/>
    <w:rsid w:val="00243EBC"/>
    <w:rsid w:val="00246A35"/>
    <w:rsid w:val="00267906"/>
    <w:rsid w:val="00281D25"/>
    <w:rsid w:val="00284348"/>
    <w:rsid w:val="002A560F"/>
    <w:rsid w:val="002F51F5"/>
    <w:rsid w:val="00312137"/>
    <w:rsid w:val="00330359"/>
    <w:rsid w:val="0033762F"/>
    <w:rsid w:val="00360494"/>
    <w:rsid w:val="00366C7E"/>
    <w:rsid w:val="00372C54"/>
    <w:rsid w:val="00384EA3"/>
    <w:rsid w:val="003A39A1"/>
    <w:rsid w:val="003B1545"/>
    <w:rsid w:val="003C2191"/>
    <w:rsid w:val="003D3863"/>
    <w:rsid w:val="00402F21"/>
    <w:rsid w:val="004110DE"/>
    <w:rsid w:val="0044085A"/>
    <w:rsid w:val="004A1284"/>
    <w:rsid w:val="004B21A5"/>
    <w:rsid w:val="004B3111"/>
    <w:rsid w:val="005037F0"/>
    <w:rsid w:val="00516A86"/>
    <w:rsid w:val="005275F6"/>
    <w:rsid w:val="00572102"/>
    <w:rsid w:val="00580F3E"/>
    <w:rsid w:val="005F1BB0"/>
    <w:rsid w:val="00656C4D"/>
    <w:rsid w:val="00671D37"/>
    <w:rsid w:val="006E5716"/>
    <w:rsid w:val="007107B0"/>
    <w:rsid w:val="007302B3"/>
    <w:rsid w:val="00730733"/>
    <w:rsid w:val="00730E3A"/>
    <w:rsid w:val="00736AAF"/>
    <w:rsid w:val="0076232E"/>
    <w:rsid w:val="00765B2A"/>
    <w:rsid w:val="00772458"/>
    <w:rsid w:val="00783A34"/>
    <w:rsid w:val="007C6B52"/>
    <w:rsid w:val="007D16C5"/>
    <w:rsid w:val="00817CAE"/>
    <w:rsid w:val="00825073"/>
    <w:rsid w:val="008408B3"/>
    <w:rsid w:val="00862FE4"/>
    <w:rsid w:val="0086389A"/>
    <w:rsid w:val="0087605E"/>
    <w:rsid w:val="008B1FEE"/>
    <w:rsid w:val="008D7220"/>
    <w:rsid w:val="008E5DE1"/>
    <w:rsid w:val="00903C32"/>
    <w:rsid w:val="00916B16"/>
    <w:rsid w:val="009173B9"/>
    <w:rsid w:val="0093335D"/>
    <w:rsid w:val="0093613E"/>
    <w:rsid w:val="00943026"/>
    <w:rsid w:val="00966B81"/>
    <w:rsid w:val="009C741E"/>
    <w:rsid w:val="009C7720"/>
    <w:rsid w:val="009E4D93"/>
    <w:rsid w:val="00A23AFA"/>
    <w:rsid w:val="00A31B3E"/>
    <w:rsid w:val="00A532F3"/>
    <w:rsid w:val="00A8489E"/>
    <w:rsid w:val="00AA356D"/>
    <w:rsid w:val="00AB02A7"/>
    <w:rsid w:val="00AB14E2"/>
    <w:rsid w:val="00AC29F3"/>
    <w:rsid w:val="00B14C6A"/>
    <w:rsid w:val="00B1535F"/>
    <w:rsid w:val="00B231E5"/>
    <w:rsid w:val="00B23715"/>
    <w:rsid w:val="00BA4093"/>
    <w:rsid w:val="00BD40B2"/>
    <w:rsid w:val="00C02B87"/>
    <w:rsid w:val="00C26811"/>
    <w:rsid w:val="00C4086D"/>
    <w:rsid w:val="00CA1896"/>
    <w:rsid w:val="00CB5B28"/>
    <w:rsid w:val="00CD2902"/>
    <w:rsid w:val="00CF5371"/>
    <w:rsid w:val="00D0323A"/>
    <w:rsid w:val="00D0559F"/>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80FD9"/>
    <w:rsid w:val="00E81B40"/>
    <w:rsid w:val="00E90279"/>
    <w:rsid w:val="00EF555B"/>
    <w:rsid w:val="00F027BB"/>
    <w:rsid w:val="00F11DCF"/>
    <w:rsid w:val="00F162EA"/>
    <w:rsid w:val="00F52D27"/>
    <w:rsid w:val="00F83527"/>
    <w:rsid w:val="00FC47B2"/>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1D37"/>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274C99"/>
    <w:rsid w:val="003E71ED"/>
    <w:rsid w:val="00C211EA"/>
    <w:rsid w:val="00CB4FD9"/>
    <w:rsid w:val="00CC42A7"/>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HAN20</b:Tag>
    <b:SourceType>Report</b:SourceType>
    <b:Guid>{CD58418F-A9FC-4DDE-909F-C9157D29EF3B}</b:Guid>
    <b:Title>Programmeer opdracht EAI: Spotitube</b:Title>
    <b:Year>2020</b:Year>
    <b:Author>
      <b:Author>
        <b:Corporate>HAN - AIM - OOSE - DEA</b:Corporate>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3EBEEA-BC03-4F7D-957E-3E2FD470E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442</TotalTime>
  <Pages>1</Pages>
  <Words>1215</Words>
  <Characters>6932</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19</cp:revision>
  <cp:lastPrinted>2021-03-26T14:11:00Z</cp:lastPrinted>
  <dcterms:created xsi:type="dcterms:W3CDTF">2020-01-14T13:49:00Z</dcterms:created>
  <dcterms:modified xsi:type="dcterms:W3CDTF">2021-03-26T14:11:00Z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